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3695" w:rsidRPr="007354F0" w:rsidRDefault="00C826E0" w:rsidP="00967276">
      <w:pPr>
        <w:jc w:val="center"/>
        <w:rPr>
          <w:b/>
        </w:rPr>
      </w:pPr>
      <w:r w:rsidRPr="007354F0">
        <w:rPr>
          <w:b/>
        </w:rPr>
        <w:t xml:space="preserve">Министерство науки и образования </w:t>
      </w:r>
      <w:r w:rsidR="007354F0" w:rsidRPr="007354F0">
        <w:rPr>
          <w:b/>
        </w:rPr>
        <w:t>Р</w:t>
      </w:r>
      <w:r w:rsidRPr="007354F0">
        <w:rPr>
          <w:b/>
        </w:rPr>
        <w:t xml:space="preserve">оссийской </w:t>
      </w:r>
      <w:r w:rsidR="007354F0" w:rsidRPr="007354F0">
        <w:rPr>
          <w:b/>
        </w:rPr>
        <w:t>Ф</w:t>
      </w:r>
      <w:r w:rsidRPr="007354F0">
        <w:rPr>
          <w:b/>
        </w:rPr>
        <w:t>едерации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18"/>
        </w:rPr>
      </w:pPr>
      <w:r w:rsidRPr="007354F0">
        <w:rPr>
          <w:rFonts w:ascii="Times New Roman" w:hAnsi="Times New Roman" w:cs="Times New Roman"/>
          <w:sz w:val="18"/>
        </w:rPr>
        <w:t>ФЕДЕРАЛЬНОЕ ГОСУДАРСТВЕННОЕ АВТОНОМНОЕ ОБРАЗОВАТЕЛЬНОЕ УЧЕРЕЖДЕНИЕ ВЫСШЕГО ОБРАЗОВАНИЯ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  <w:r w:rsidRPr="007354F0">
        <w:rPr>
          <w:rFonts w:ascii="Times New Roman" w:hAnsi="Times New Roman" w:cs="Times New Roman"/>
          <w:b/>
        </w:rPr>
        <w:t>Национальный исследовательский университет ИТМО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proofErr w:type="spellStart"/>
      <w:r w:rsidRPr="007354F0">
        <w:rPr>
          <w:rFonts w:ascii="Times New Roman" w:hAnsi="Times New Roman" w:cs="Times New Roman"/>
          <w:sz w:val="20"/>
        </w:rPr>
        <w:t>Мегафакультет</w:t>
      </w:r>
      <w:proofErr w:type="spellEnd"/>
      <w:r w:rsidRPr="007354F0">
        <w:rPr>
          <w:rFonts w:ascii="Times New Roman" w:hAnsi="Times New Roman" w:cs="Times New Roman"/>
          <w:sz w:val="20"/>
        </w:rPr>
        <w:t xml:space="preserve"> трансляционных информационных технологий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r w:rsidRPr="007354F0">
        <w:rPr>
          <w:rFonts w:ascii="Times New Roman" w:hAnsi="Times New Roman" w:cs="Times New Roman"/>
          <w:sz w:val="20"/>
        </w:rPr>
        <w:t>Факультет информационных технологий и программирования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CD6E77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ЛАБОРАТОРНАЯ РАБОТА №</w:t>
      </w:r>
      <w:r w:rsidR="00CD6E77">
        <w:rPr>
          <w:rFonts w:ascii="Times New Roman" w:hAnsi="Times New Roman" w:cs="Times New Roman"/>
          <w:b/>
        </w:rPr>
        <w:t>8</w:t>
      </w:r>
    </w:p>
    <w:p w:rsidR="007354F0" w:rsidRPr="00D80756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По дисциплине ‹‹</w:t>
      </w:r>
      <w:r w:rsidR="0076277F">
        <w:rPr>
          <w:rFonts w:ascii="Times New Roman" w:hAnsi="Times New Roman" w:cs="Times New Roman"/>
          <w:b/>
        </w:rPr>
        <w:t>Архитектура ЭВМ</w:t>
      </w:r>
      <w:r w:rsidR="0076277F" w:rsidRPr="00D80756">
        <w:rPr>
          <w:rFonts w:ascii="Times New Roman" w:hAnsi="Times New Roman" w:cs="Times New Roman"/>
          <w:b/>
        </w:rPr>
        <w:t xml:space="preserve"> </w:t>
      </w:r>
      <w:r w:rsidRPr="00D80756">
        <w:rPr>
          <w:rFonts w:ascii="Times New Roman" w:hAnsi="Times New Roman" w:cs="Times New Roman"/>
          <w:b/>
        </w:rPr>
        <w:t>››</w:t>
      </w:r>
    </w:p>
    <w:p w:rsidR="003C5832" w:rsidRPr="003C5832" w:rsidRDefault="00CD6E77" w:rsidP="0096428F">
      <w:pPr>
        <w:pStyle w:val="a5"/>
        <w:spacing w:before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Синтез команд базовой ЭВМ</w:t>
      </w:r>
      <w:r w:rsidR="003C5832" w:rsidRPr="003C5832">
        <w:rPr>
          <w:rFonts w:ascii="Times New Roman" w:hAnsi="Times New Roman" w:cs="Times New Roman"/>
          <w:b/>
        </w:rPr>
        <w:t>.</w:t>
      </w:r>
    </w:p>
    <w:p w:rsidR="00D80756" w:rsidRPr="003C5832" w:rsidRDefault="00967276" w:rsidP="00967276">
      <w:pPr>
        <w:pStyle w:val="a5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Вариант 3.</w:t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Pr="00822113" w:rsidRDefault="00D80756" w:rsidP="00CC0581">
      <w:pPr>
        <w:pStyle w:val="a5"/>
        <w:jc w:val="right"/>
        <w:rPr>
          <w:rFonts w:ascii="Times New Roman" w:hAnsi="Times New Roman" w:cs="Times New Roman"/>
        </w:rPr>
      </w:pPr>
      <w:r w:rsidRPr="00D80756">
        <w:rPr>
          <w:rFonts w:ascii="Times New Roman" w:hAnsi="Times New Roman" w:cs="Times New Roman"/>
        </w:rPr>
        <w:t>Выполнил</w:t>
      </w:r>
      <w:r w:rsidR="00822113">
        <w:rPr>
          <w:rFonts w:ascii="Times New Roman" w:hAnsi="Times New Roman" w:cs="Times New Roman"/>
        </w:rPr>
        <w:t>:</w:t>
      </w:r>
    </w:p>
    <w:p w:rsidR="00D80756" w:rsidRDefault="00D80756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80756">
        <w:rPr>
          <w:rFonts w:ascii="Times New Roman" w:hAnsi="Times New Roman" w:cs="Times New Roman"/>
        </w:rPr>
        <w:t xml:space="preserve"> </w:t>
      </w:r>
      <w:r w:rsidR="0076277F">
        <w:rPr>
          <w:rFonts w:ascii="Times New Roman" w:hAnsi="Times New Roman" w:cs="Times New Roman"/>
        </w:rPr>
        <w:t>Круглов Георгий Николаевич</w:t>
      </w: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Подпись:</w:t>
      </w:r>
    </w:p>
    <w:p w:rsidR="00822113" w:rsidRP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 w:rsidRPr="00822113">
        <w:rPr>
          <w:rFonts w:ascii="Times New Roman" w:hAnsi="Times New Roman" w:cs="Times New Roman"/>
          <w:noProof/>
        </w:rPr>
        <w:drawing>
          <wp:inline distT="0" distB="0" distL="0" distR="0" wp14:anchorId="06900BC6" wp14:editId="78092AFE">
            <wp:extent cx="1358329" cy="308580"/>
            <wp:effectExtent l="0" t="0" r="635" b="0"/>
            <wp:docPr id="1" name="Рисунок 1" descr="Изображение выглядит как цепь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цепь, сиди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1770" cy="3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Проверила:</w:t>
      </w:r>
    </w:p>
    <w:p w:rsidR="00D80756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Бабич Мария Сергеевна</w:t>
      </w: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pStyle w:val="a5"/>
        <w:rPr>
          <w:rFonts w:ascii="Times New Roman" w:hAnsi="Times New Roman" w:cs="Times New Roman"/>
        </w:rPr>
      </w:pPr>
    </w:p>
    <w:p w:rsidR="0054060A" w:rsidRDefault="0076277F" w:rsidP="00967276">
      <w:pPr>
        <w:jc w:val="center"/>
      </w:pPr>
      <w:r>
        <w:br w:type="page"/>
      </w:r>
    </w:p>
    <w:p w:rsidR="00CD6E77" w:rsidRPr="00CD6E77" w:rsidRDefault="00CD6E77" w:rsidP="00CD6E77">
      <w:pPr>
        <w:pStyle w:val="3"/>
        <w:rPr>
          <w:lang w:eastAsia="ru-RU"/>
        </w:rPr>
      </w:pPr>
      <w:r w:rsidRPr="00CD6E77">
        <w:rPr>
          <w:lang w:eastAsia="ru-RU"/>
        </w:rPr>
        <w:lastRenderedPageBreak/>
        <w:t>7</w:t>
      </w:r>
      <w:r>
        <w:rPr>
          <w:lang w:val="en-US" w:eastAsia="ru-RU"/>
        </w:rPr>
        <w:t>XXX</w:t>
      </w:r>
      <w:r w:rsidRPr="00CD6E77">
        <w:rPr>
          <w:lang w:eastAsia="ru-RU"/>
        </w:rP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87"/>
        <w:gridCol w:w="3235"/>
        <w:gridCol w:w="3206"/>
      </w:tblGrid>
      <w:tr w:rsidR="00CD6E77" w:rsidTr="005562D0">
        <w:tc>
          <w:tcPr>
            <w:tcW w:w="3303" w:type="dxa"/>
          </w:tcPr>
          <w:p w:rsidR="00CD6E77" w:rsidRPr="001A7251" w:rsidRDefault="00CD6E77" w:rsidP="005562D0">
            <w:pPr>
              <w:pStyle w:val="a9"/>
            </w:pPr>
            <w:r>
              <w:t xml:space="preserve">Адрес </w:t>
            </w:r>
          </w:p>
        </w:tc>
        <w:tc>
          <w:tcPr>
            <w:tcW w:w="3304" w:type="dxa"/>
          </w:tcPr>
          <w:p w:rsidR="00CD6E77" w:rsidRDefault="00CD6E77" w:rsidP="005562D0">
            <w:pPr>
              <w:pStyle w:val="a9"/>
            </w:pPr>
            <w:r>
              <w:t>Микрокоманда</w:t>
            </w:r>
          </w:p>
        </w:tc>
        <w:tc>
          <w:tcPr>
            <w:tcW w:w="3304" w:type="dxa"/>
          </w:tcPr>
          <w:p w:rsidR="00CD6E77" w:rsidRDefault="00CD6E77" w:rsidP="005562D0">
            <w:pPr>
              <w:pStyle w:val="a9"/>
            </w:pPr>
            <w:r>
              <w:t>Описание</w:t>
            </w:r>
          </w:p>
        </w:tc>
      </w:tr>
      <w:tr w:rsidR="00CD6E77" w:rsidTr="005562D0">
        <w:tc>
          <w:tcPr>
            <w:tcW w:w="3303" w:type="dxa"/>
          </w:tcPr>
          <w:p w:rsidR="00CD6E77" w:rsidRPr="001A7251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B0</w:t>
            </w:r>
          </w:p>
        </w:tc>
        <w:tc>
          <w:tcPr>
            <w:tcW w:w="3304" w:type="dxa"/>
          </w:tcPr>
          <w:p w:rsidR="00CD6E77" w:rsidRPr="001A7251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1150</w:t>
            </w:r>
          </w:p>
        </w:tc>
        <w:tc>
          <w:tcPr>
            <w:tcW w:w="3304" w:type="dxa"/>
          </w:tcPr>
          <w:p w:rsidR="00CD6E77" w:rsidRPr="001A7251" w:rsidRDefault="00CD6E77" w:rsidP="005562D0">
            <w:pPr>
              <w:pStyle w:val="af3"/>
              <w:ind w:firstLine="0"/>
            </w:pPr>
            <w:r>
              <w:rPr>
                <w:lang w:val="en-US"/>
              </w:rPr>
              <w:t xml:space="preserve">~A + </w:t>
            </w:r>
            <w:r>
              <w:t xml:space="preserve">РД + 1 </w:t>
            </w:r>
            <w:r>
              <w:rPr>
                <w:lang w:val="en-US"/>
              </w:rPr>
              <w:t xml:space="preserve">–&gt; </w:t>
            </w:r>
            <w:r>
              <w:t>БР</w:t>
            </w:r>
          </w:p>
        </w:tc>
      </w:tr>
      <w:tr w:rsidR="00CD6E77" w:rsidTr="005562D0">
        <w:tc>
          <w:tcPr>
            <w:tcW w:w="3303" w:type="dxa"/>
          </w:tcPr>
          <w:p w:rsidR="00CD6E77" w:rsidRPr="001A7251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B1</w:t>
            </w:r>
          </w:p>
        </w:tc>
        <w:tc>
          <w:tcPr>
            <w:tcW w:w="3304" w:type="dxa"/>
          </w:tcPr>
          <w:p w:rsidR="00CD6E77" w:rsidRPr="001A7251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4070</w:t>
            </w:r>
          </w:p>
        </w:tc>
        <w:tc>
          <w:tcPr>
            <w:tcW w:w="3304" w:type="dxa"/>
          </w:tcPr>
          <w:p w:rsidR="00CD6E77" w:rsidRPr="00F65ADC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t>БР –</w:t>
            </w:r>
            <w:r>
              <w:rPr>
                <w:lang w:val="en-US"/>
              </w:rPr>
              <w:t>&gt; C, N, S</w:t>
            </w:r>
          </w:p>
        </w:tc>
      </w:tr>
      <w:tr w:rsidR="00CD6E77" w:rsidTr="005562D0">
        <w:tc>
          <w:tcPr>
            <w:tcW w:w="3303" w:type="dxa"/>
          </w:tcPr>
          <w:p w:rsidR="00CD6E77" w:rsidRPr="00F65ADC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B2</w:t>
            </w:r>
          </w:p>
        </w:tc>
        <w:tc>
          <w:tcPr>
            <w:tcW w:w="3304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 w:rsidRPr="00F65ADC">
              <w:rPr>
                <w:lang w:val="en-US"/>
              </w:rPr>
              <w:t>838F</w:t>
            </w:r>
          </w:p>
        </w:tc>
        <w:tc>
          <w:tcPr>
            <w:tcW w:w="3304" w:type="dxa"/>
          </w:tcPr>
          <w:p w:rsidR="00CD6E77" w:rsidRPr="00F65ADC" w:rsidRDefault="00CD6E77" w:rsidP="005562D0">
            <w:pPr>
              <w:pStyle w:val="af3"/>
              <w:ind w:firstLine="0"/>
            </w:pPr>
            <w:r>
              <w:rPr>
                <w:lang w:val="en-US"/>
              </w:rPr>
              <w:t>8F –&gt; СМК</w:t>
            </w:r>
          </w:p>
        </w:tc>
      </w:tr>
    </w:tbl>
    <w:p w:rsidR="00CD6E77" w:rsidRDefault="00CD6E77" w:rsidP="00CD6E77">
      <w:pPr>
        <w:pStyle w:val="af3"/>
      </w:pPr>
    </w:p>
    <w:p w:rsidR="00CD6E77" w:rsidRDefault="00CD6E77" w:rsidP="00CD6E77">
      <w:pPr>
        <w:pStyle w:val="af3"/>
      </w:pPr>
    </w:p>
    <w:p w:rsidR="00CD6E77" w:rsidRDefault="00CD6E77" w:rsidP="00CD6E77">
      <w:pPr>
        <w:pStyle w:val="3-"/>
        <w:rPr>
          <w:lang w:val="en-US"/>
        </w:rPr>
      </w:pPr>
      <w:r>
        <w:rPr>
          <w:lang w:val="en-US"/>
        </w:rPr>
        <w:t>DXXX: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87"/>
        <w:gridCol w:w="3235"/>
        <w:gridCol w:w="3206"/>
      </w:tblGrid>
      <w:tr w:rsidR="00CD6E77" w:rsidTr="005562D0">
        <w:tc>
          <w:tcPr>
            <w:tcW w:w="3303" w:type="dxa"/>
          </w:tcPr>
          <w:p w:rsidR="00CD6E77" w:rsidRPr="00F65ADC" w:rsidRDefault="00CD6E77" w:rsidP="005562D0">
            <w:pPr>
              <w:pStyle w:val="a9"/>
            </w:pPr>
            <w:r>
              <w:t>Адрес</w:t>
            </w:r>
          </w:p>
        </w:tc>
        <w:tc>
          <w:tcPr>
            <w:tcW w:w="3304" w:type="dxa"/>
          </w:tcPr>
          <w:p w:rsidR="00CD6E77" w:rsidRPr="00F65ADC" w:rsidRDefault="00CD6E77" w:rsidP="005562D0">
            <w:pPr>
              <w:pStyle w:val="a9"/>
            </w:pPr>
            <w:r>
              <w:t>Микрокоманда</w:t>
            </w:r>
          </w:p>
        </w:tc>
        <w:tc>
          <w:tcPr>
            <w:tcW w:w="3304" w:type="dxa"/>
          </w:tcPr>
          <w:p w:rsidR="00CD6E77" w:rsidRPr="00F65ADC" w:rsidRDefault="00CD6E77" w:rsidP="005562D0">
            <w:pPr>
              <w:pStyle w:val="a9"/>
            </w:pPr>
            <w:r>
              <w:t>Описание</w:t>
            </w:r>
          </w:p>
        </w:tc>
      </w:tr>
      <w:tr w:rsidR="00CD6E77" w:rsidRPr="002F27C3" w:rsidTr="005562D0">
        <w:tc>
          <w:tcPr>
            <w:tcW w:w="3303" w:type="dxa"/>
          </w:tcPr>
          <w:p w:rsidR="00CD6E77" w:rsidRPr="00F65ADC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D0</w:t>
            </w:r>
          </w:p>
        </w:tc>
        <w:tc>
          <w:tcPr>
            <w:tcW w:w="3304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FED3</w:t>
            </w:r>
          </w:p>
        </w:tc>
        <w:tc>
          <w:tcPr>
            <w:tcW w:w="3304" w:type="dxa"/>
          </w:tcPr>
          <w:p w:rsidR="00CD6E77" w:rsidRPr="00D77FC3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IF </w:t>
            </w:r>
            <w:proofErr w:type="gramStart"/>
            <w:r>
              <w:rPr>
                <w:lang w:val="en-US"/>
              </w:rPr>
              <w:t>A(</w:t>
            </w:r>
            <w:proofErr w:type="gramEnd"/>
            <w:r>
              <w:rPr>
                <w:lang w:val="en-US"/>
              </w:rPr>
              <w:t>14) == 1 THEN D3–&gt;</w:t>
            </w:r>
            <w:r>
              <w:t>СМК</w:t>
            </w:r>
          </w:p>
        </w:tc>
      </w:tr>
      <w:tr w:rsidR="00CD6E77" w:rsidRPr="002F27C3" w:rsidTr="005562D0">
        <w:tc>
          <w:tcPr>
            <w:tcW w:w="3303" w:type="dxa"/>
          </w:tcPr>
          <w:p w:rsidR="00CD6E77" w:rsidRPr="00D77FC3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D1</w:t>
            </w:r>
          </w:p>
        </w:tc>
        <w:tc>
          <w:tcPr>
            <w:tcW w:w="3304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FFD3</w:t>
            </w:r>
          </w:p>
        </w:tc>
        <w:tc>
          <w:tcPr>
            <w:tcW w:w="3304" w:type="dxa"/>
          </w:tcPr>
          <w:p w:rsidR="00CD6E77" w:rsidRPr="00D77FC3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IF </w:t>
            </w:r>
            <w:proofErr w:type="gramStart"/>
            <w:r>
              <w:rPr>
                <w:lang w:val="en-US"/>
              </w:rPr>
              <w:t>A(</w:t>
            </w:r>
            <w:proofErr w:type="gramEnd"/>
            <w:r>
              <w:rPr>
                <w:lang w:val="en-US"/>
              </w:rPr>
              <w:t>15) == 1 THEN D3–&gt;</w:t>
            </w:r>
            <w:r>
              <w:t>СМК</w:t>
            </w:r>
          </w:p>
        </w:tc>
      </w:tr>
      <w:tr w:rsidR="00CD6E77" w:rsidTr="005562D0">
        <w:tc>
          <w:tcPr>
            <w:tcW w:w="3303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D2</w:t>
            </w:r>
          </w:p>
        </w:tc>
        <w:tc>
          <w:tcPr>
            <w:tcW w:w="3304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838F</w:t>
            </w:r>
          </w:p>
        </w:tc>
        <w:tc>
          <w:tcPr>
            <w:tcW w:w="3304" w:type="dxa"/>
          </w:tcPr>
          <w:p w:rsidR="00CD6E77" w:rsidRPr="00D77FC3" w:rsidRDefault="00CD6E77" w:rsidP="005562D0">
            <w:pPr>
              <w:pStyle w:val="af3"/>
              <w:ind w:firstLine="0"/>
            </w:pPr>
            <w:r>
              <w:rPr>
                <w:lang w:val="en-US"/>
              </w:rPr>
              <w:t xml:space="preserve">8F –&gt; </w:t>
            </w:r>
            <w:r>
              <w:t>СМК</w:t>
            </w:r>
          </w:p>
        </w:tc>
      </w:tr>
      <w:tr w:rsidR="00CD6E77" w:rsidTr="005562D0">
        <w:tc>
          <w:tcPr>
            <w:tcW w:w="3303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D3</w:t>
            </w:r>
          </w:p>
        </w:tc>
        <w:tc>
          <w:tcPr>
            <w:tcW w:w="3304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0100</w:t>
            </w:r>
          </w:p>
        </w:tc>
        <w:tc>
          <w:tcPr>
            <w:tcW w:w="3304" w:type="dxa"/>
          </w:tcPr>
          <w:p w:rsidR="00CD6E77" w:rsidRPr="00D77FC3" w:rsidRDefault="00CD6E77" w:rsidP="005562D0">
            <w:pPr>
              <w:pStyle w:val="af3"/>
              <w:ind w:firstLine="0"/>
            </w:pPr>
            <w:r>
              <w:rPr>
                <w:lang w:val="en-US"/>
              </w:rPr>
              <w:t>РД</w:t>
            </w:r>
            <w:r>
              <w:t xml:space="preserve"> –</w:t>
            </w:r>
            <w:r>
              <w:rPr>
                <w:lang w:val="en-US"/>
              </w:rPr>
              <w:t xml:space="preserve">&gt; </w:t>
            </w:r>
            <w:r>
              <w:t>БР</w:t>
            </w:r>
          </w:p>
        </w:tc>
      </w:tr>
      <w:tr w:rsidR="00CD6E77" w:rsidTr="005562D0">
        <w:tc>
          <w:tcPr>
            <w:tcW w:w="3303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D4</w:t>
            </w:r>
          </w:p>
        </w:tc>
        <w:tc>
          <w:tcPr>
            <w:tcW w:w="3304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4004</w:t>
            </w:r>
          </w:p>
        </w:tc>
        <w:tc>
          <w:tcPr>
            <w:tcW w:w="3304" w:type="dxa"/>
          </w:tcPr>
          <w:p w:rsidR="00CD6E77" w:rsidRPr="00D77FC3" w:rsidRDefault="00CD6E77" w:rsidP="005562D0">
            <w:pPr>
              <w:pStyle w:val="af3"/>
              <w:ind w:firstLine="0"/>
            </w:pPr>
            <w:r>
              <w:t>БР –</w:t>
            </w:r>
            <w:r>
              <w:rPr>
                <w:lang w:val="en-US"/>
              </w:rPr>
              <w:t xml:space="preserve">&gt; </w:t>
            </w:r>
            <w:r>
              <w:t>СК</w:t>
            </w:r>
          </w:p>
        </w:tc>
      </w:tr>
      <w:tr w:rsidR="00CD6E77" w:rsidTr="005562D0">
        <w:tc>
          <w:tcPr>
            <w:tcW w:w="3303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D5</w:t>
            </w:r>
          </w:p>
        </w:tc>
        <w:tc>
          <w:tcPr>
            <w:tcW w:w="3304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838F</w:t>
            </w:r>
          </w:p>
        </w:tc>
        <w:tc>
          <w:tcPr>
            <w:tcW w:w="3304" w:type="dxa"/>
          </w:tcPr>
          <w:p w:rsidR="00CD6E77" w:rsidRPr="00D77FC3" w:rsidRDefault="00CD6E77" w:rsidP="005562D0">
            <w:pPr>
              <w:pStyle w:val="af3"/>
              <w:ind w:firstLine="0"/>
            </w:pPr>
            <w:r>
              <w:rPr>
                <w:lang w:val="en-US"/>
              </w:rPr>
              <w:t xml:space="preserve">8F </w:t>
            </w:r>
            <w:r>
              <w:rPr>
                <w:lang w:val="en-US"/>
              </w:rPr>
              <w:softHyphen/>
              <w:t xml:space="preserve">–&gt; </w:t>
            </w:r>
            <w:r>
              <w:t>СМК</w:t>
            </w:r>
          </w:p>
        </w:tc>
      </w:tr>
    </w:tbl>
    <w:p w:rsidR="00CD6E77" w:rsidRDefault="00CD6E77" w:rsidP="00CD6E77">
      <w:pPr>
        <w:pStyle w:val="af3"/>
        <w:rPr>
          <w:lang w:val="en-US"/>
        </w:rPr>
      </w:pPr>
    </w:p>
    <w:p w:rsidR="00CD6E77" w:rsidRDefault="00CD6E77" w:rsidP="00CD6E77">
      <w:pPr>
        <w:pStyle w:val="3"/>
        <w:jc w:val="both"/>
        <w:rPr>
          <w:lang w:val="en-US"/>
        </w:rPr>
      </w:pPr>
      <w:r>
        <w:rPr>
          <w:lang w:val="en-US"/>
        </w:rPr>
        <w:t>FE00: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87"/>
        <w:gridCol w:w="3235"/>
        <w:gridCol w:w="3206"/>
      </w:tblGrid>
      <w:tr w:rsidR="00CD6E77" w:rsidTr="005562D0">
        <w:tc>
          <w:tcPr>
            <w:tcW w:w="3303" w:type="dxa"/>
          </w:tcPr>
          <w:p w:rsidR="00CD6E77" w:rsidRPr="00D77FC3" w:rsidRDefault="00CD6E77" w:rsidP="005562D0">
            <w:pPr>
              <w:pStyle w:val="a9"/>
            </w:pPr>
            <w:r>
              <w:t xml:space="preserve">Адрес </w:t>
            </w:r>
          </w:p>
        </w:tc>
        <w:tc>
          <w:tcPr>
            <w:tcW w:w="3304" w:type="dxa"/>
          </w:tcPr>
          <w:p w:rsidR="00CD6E77" w:rsidRPr="00D77FC3" w:rsidRDefault="00CD6E77" w:rsidP="005562D0">
            <w:pPr>
              <w:pStyle w:val="a9"/>
            </w:pPr>
            <w:r>
              <w:t>Микрокоманда</w:t>
            </w:r>
          </w:p>
        </w:tc>
        <w:tc>
          <w:tcPr>
            <w:tcW w:w="3304" w:type="dxa"/>
          </w:tcPr>
          <w:p w:rsidR="00CD6E77" w:rsidRPr="00D77FC3" w:rsidRDefault="00CD6E77" w:rsidP="005562D0">
            <w:pPr>
              <w:pStyle w:val="a9"/>
            </w:pPr>
            <w:r>
              <w:t>Описание</w:t>
            </w:r>
          </w:p>
        </w:tc>
      </w:tr>
      <w:tr w:rsidR="00CD6E77" w:rsidTr="005562D0">
        <w:tc>
          <w:tcPr>
            <w:tcW w:w="3303" w:type="dxa"/>
          </w:tcPr>
          <w:p w:rsidR="00CD6E77" w:rsidRPr="00D77FC3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E0</w:t>
            </w:r>
          </w:p>
        </w:tc>
        <w:tc>
          <w:tcPr>
            <w:tcW w:w="3304" w:type="dxa"/>
          </w:tcPr>
          <w:p w:rsidR="00CD6E77" w:rsidRPr="00D77FC3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1050</w:t>
            </w:r>
          </w:p>
        </w:tc>
        <w:tc>
          <w:tcPr>
            <w:tcW w:w="3304" w:type="dxa"/>
          </w:tcPr>
          <w:p w:rsidR="00CD6E77" w:rsidRPr="00D77FC3" w:rsidRDefault="00CD6E77" w:rsidP="005562D0">
            <w:pPr>
              <w:pStyle w:val="af3"/>
              <w:ind w:firstLine="0"/>
            </w:pPr>
            <w:r>
              <w:rPr>
                <w:lang w:val="en-US"/>
              </w:rPr>
              <w:t xml:space="preserve">~A + 1 –&gt; </w:t>
            </w:r>
            <w:r>
              <w:t>БР</w:t>
            </w:r>
          </w:p>
        </w:tc>
      </w:tr>
      <w:tr w:rsidR="00CD6E77" w:rsidTr="005562D0">
        <w:tc>
          <w:tcPr>
            <w:tcW w:w="3303" w:type="dxa"/>
          </w:tcPr>
          <w:p w:rsidR="00CD6E77" w:rsidRPr="00E25F62" w:rsidRDefault="00CD6E77" w:rsidP="005562D0">
            <w:pPr>
              <w:pStyle w:val="af3"/>
              <w:ind w:firstLine="0"/>
            </w:pPr>
            <w:r>
              <w:rPr>
                <w:lang w:val="en-US"/>
              </w:rPr>
              <w:t>E1</w:t>
            </w:r>
          </w:p>
        </w:tc>
        <w:tc>
          <w:tcPr>
            <w:tcW w:w="3304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4005</w:t>
            </w:r>
          </w:p>
        </w:tc>
        <w:tc>
          <w:tcPr>
            <w:tcW w:w="3304" w:type="dxa"/>
          </w:tcPr>
          <w:p w:rsidR="00CD6E77" w:rsidRPr="00E25F62" w:rsidRDefault="00CD6E77" w:rsidP="005562D0">
            <w:pPr>
              <w:pStyle w:val="af3"/>
              <w:ind w:firstLine="0"/>
            </w:pPr>
            <w:r>
              <w:t>БР –</w:t>
            </w:r>
            <w:r>
              <w:rPr>
                <w:lang w:val="en-US"/>
              </w:rPr>
              <w:t xml:space="preserve">&gt; </w:t>
            </w:r>
            <w:r>
              <w:t>А</w:t>
            </w:r>
          </w:p>
        </w:tc>
      </w:tr>
      <w:tr w:rsidR="00CD6E77" w:rsidTr="005562D0">
        <w:tc>
          <w:tcPr>
            <w:tcW w:w="3303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304" w:type="dxa"/>
          </w:tcPr>
          <w:p w:rsidR="00CD6E77" w:rsidRDefault="00CD6E77" w:rsidP="005562D0">
            <w:pPr>
              <w:pStyle w:val="af3"/>
              <w:ind w:firstLine="0"/>
              <w:rPr>
                <w:lang w:val="en-US"/>
              </w:rPr>
            </w:pPr>
            <w:r>
              <w:rPr>
                <w:lang w:val="en-US"/>
              </w:rPr>
              <w:t>838F</w:t>
            </w:r>
          </w:p>
        </w:tc>
        <w:tc>
          <w:tcPr>
            <w:tcW w:w="3304" w:type="dxa"/>
          </w:tcPr>
          <w:p w:rsidR="00CD6E77" w:rsidRPr="000F210E" w:rsidRDefault="00CD6E77" w:rsidP="005562D0">
            <w:pPr>
              <w:pStyle w:val="af3"/>
              <w:ind w:firstLine="0"/>
            </w:pPr>
            <w:r>
              <w:rPr>
                <w:lang w:val="en-US"/>
              </w:rPr>
              <w:t xml:space="preserve">8F –&gt; </w:t>
            </w:r>
            <w:r>
              <w:t>СМК</w:t>
            </w:r>
          </w:p>
        </w:tc>
      </w:tr>
    </w:tbl>
    <w:p w:rsidR="00CD6E77" w:rsidRDefault="00CD6E77" w:rsidP="00967276">
      <w:pPr>
        <w:jc w:val="center"/>
        <w:rPr>
          <w:lang w:val="en-US"/>
        </w:rPr>
      </w:pPr>
    </w:p>
    <w:p w:rsidR="00CD6E77" w:rsidRDefault="00CD6E7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54060A" w:rsidRDefault="00CD6E77" w:rsidP="00CD6E77">
      <w:pPr>
        <w:pStyle w:val="1"/>
      </w:pPr>
      <w:r>
        <w:lastRenderedPageBreak/>
        <w:t>Программа для проверки:</w:t>
      </w:r>
    </w:p>
    <w:tbl>
      <w:tblPr>
        <w:tblW w:w="386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6D6D6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1304"/>
        <w:gridCol w:w="899"/>
        <w:gridCol w:w="1435"/>
        <w:gridCol w:w="3790"/>
      </w:tblGrid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0F210E" w:rsidRDefault="00CD6E77" w:rsidP="005562D0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F210E">
              <w:rPr>
                <w:rFonts w:ascii="-webkit-standard" w:hAnsi="-webkit-standard"/>
                <w:b/>
                <w:bCs/>
                <w:color w:val="000000"/>
              </w:rPr>
              <w:t>Номер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0F210E" w:rsidRDefault="00CD6E77" w:rsidP="005562D0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F210E">
              <w:rPr>
                <w:rFonts w:ascii="-webkit-standard" w:hAnsi="-webkit-standard"/>
                <w:b/>
                <w:bCs/>
                <w:color w:val="000000"/>
              </w:rPr>
              <w:t>Код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0F210E" w:rsidRDefault="00CD6E77" w:rsidP="005562D0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F210E">
              <w:rPr>
                <w:rFonts w:ascii="-webkit-standard" w:hAnsi="-webkit-standard"/>
                <w:b/>
                <w:bCs/>
                <w:color w:val="000000"/>
              </w:rPr>
              <w:t>Мнемоника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0F210E" w:rsidRDefault="00CD6E77" w:rsidP="005562D0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F210E">
              <w:rPr>
                <w:rFonts w:ascii="-webkit-standard" w:hAnsi="-webkit-standard"/>
                <w:b/>
                <w:bCs/>
                <w:color w:val="000000"/>
              </w:rPr>
              <w:t>Описание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000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[021] – A –&gt; C, N, S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001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8020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BCS 020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IF [C] == 0 THEN 020 –&gt; CK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002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ADD 022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[A] + [022] –&gt; A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003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[024] – A –&gt; C, N, S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004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9020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BPL 020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IF [A] ≥ 0 THEN 020 –&gt; CK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005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CLA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 –&gt; A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006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4023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ADD 023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[A] + [023] –&gt; A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007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IF [A] &gt; 16383 THEN 009 –&gt; CK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008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HLT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 xml:space="preserve">0 –&gt; </w:t>
            </w:r>
            <w:proofErr w:type="gramStart"/>
            <w:r w:rsidRPr="000F210E">
              <w:rPr>
                <w:rFonts w:ascii="-webkit-standard" w:hAnsi="-webkit-standard"/>
                <w:color w:val="000000"/>
              </w:rPr>
              <w:t>РС(</w:t>
            </w:r>
            <w:proofErr w:type="gramEnd"/>
            <w:r w:rsidRPr="000F210E">
              <w:rPr>
                <w:rFonts w:ascii="-webkit-standard" w:hAnsi="-webkit-standard"/>
                <w:color w:val="000000"/>
              </w:rPr>
              <w:t>7)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009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CLA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 –&gt; A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00A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IF [A] &gt; 16383 THEN 020 –&gt; CK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00B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CLA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 –&gt; A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00C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4021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ADD 021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[A] + [021] –&gt; A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00D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 xml:space="preserve">-[A] –&gt; A 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00E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3024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MOV 024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[A] –&gt; 024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00F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CLA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 –&gt; A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010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ADD 022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[A] + [022] –&gt; A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011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-[A] –&gt; A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012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3025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MOV 025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[A] –&gt; 025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013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HLT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 xml:space="preserve">0 –&gt; </w:t>
            </w:r>
            <w:proofErr w:type="gramStart"/>
            <w:r w:rsidRPr="000F210E">
              <w:rPr>
                <w:rFonts w:ascii="-webkit-standard" w:hAnsi="-webkit-standard"/>
                <w:color w:val="000000"/>
              </w:rPr>
              <w:t>РС(</w:t>
            </w:r>
            <w:proofErr w:type="gramEnd"/>
            <w:r w:rsidRPr="000F210E">
              <w:rPr>
                <w:rFonts w:ascii="-webkit-standard" w:hAnsi="-webkit-standard"/>
                <w:color w:val="000000"/>
              </w:rPr>
              <w:t>7)</w:t>
            </w:r>
          </w:p>
        </w:tc>
      </w:tr>
      <w:tr w:rsidR="00CD6E77" w:rsidRPr="00F9387F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020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HLT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 xml:space="preserve">0 –&gt; </w:t>
            </w:r>
            <w:proofErr w:type="gramStart"/>
            <w:r w:rsidRPr="000F210E">
              <w:rPr>
                <w:rFonts w:ascii="-webkit-standard" w:hAnsi="-webkit-standard"/>
                <w:color w:val="000000"/>
              </w:rPr>
              <w:t>РС(</w:t>
            </w:r>
            <w:proofErr w:type="gramEnd"/>
            <w:r w:rsidRPr="000F210E">
              <w:rPr>
                <w:rFonts w:ascii="-webkit-standard" w:hAnsi="-webkit-standard"/>
                <w:color w:val="000000"/>
              </w:rPr>
              <w:t>7)</w:t>
            </w: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021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022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ISZ 001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CD6E77" w:rsidRPr="000F210E" w:rsidTr="00F84243">
        <w:trPr>
          <w:jc w:val="center"/>
        </w:trPr>
        <w:tc>
          <w:tcPr>
            <w:tcW w:w="87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023</w:t>
            </w:r>
          </w:p>
        </w:tc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9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ADD 000</w:t>
            </w:r>
          </w:p>
        </w:tc>
        <w:tc>
          <w:tcPr>
            <w:tcW w:w="255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0F210E" w:rsidRDefault="00CD6E77" w:rsidP="005562D0">
            <w:pPr>
              <w:rPr>
                <w:rFonts w:ascii="-webkit-standard" w:hAnsi="-webkit-standard"/>
                <w:color w:val="000000"/>
              </w:rPr>
            </w:pPr>
            <w:r w:rsidRPr="000F210E">
              <w:rPr>
                <w:rFonts w:ascii="-webkit-standard" w:hAnsi="-webkit-standard"/>
                <w:color w:val="000000"/>
              </w:rPr>
              <w:t>[A] + [000] –&gt; A</w:t>
            </w:r>
          </w:p>
        </w:tc>
      </w:tr>
    </w:tbl>
    <w:p w:rsidR="00CD6E77" w:rsidRDefault="00CD6E77" w:rsidP="00CD6E77">
      <w:pPr>
        <w:pStyle w:val="1"/>
      </w:pPr>
    </w:p>
    <w:p w:rsidR="005562D0" w:rsidRPr="005562D0" w:rsidRDefault="005562D0">
      <w:pPr>
        <w:spacing w:after="160" w:line="259" w:lineRule="auto"/>
      </w:pPr>
      <w:r>
        <w:t xml:space="preserve">Программа тестирования подразумевает прямой проход с завершением от </w:t>
      </w:r>
      <w:r>
        <w:rPr>
          <w:lang w:val="en-US"/>
        </w:rPr>
        <w:t>HLT</w:t>
      </w:r>
      <w:r w:rsidRPr="005562D0">
        <w:t xml:space="preserve"> </w:t>
      </w:r>
      <w:r>
        <w:t xml:space="preserve">в ячейке 013, при любом неправильном поведении программа переходит к </w:t>
      </w:r>
      <w:r>
        <w:rPr>
          <w:lang w:val="en-US"/>
        </w:rPr>
        <w:t>HLT</w:t>
      </w:r>
      <w:r w:rsidRPr="005562D0">
        <w:t xml:space="preserve"> </w:t>
      </w:r>
      <w:r>
        <w:t>в ячейке 020</w:t>
      </w:r>
    </w:p>
    <w:p w:rsidR="00CD6E77" w:rsidRDefault="005562D0">
      <w:pPr>
        <w:spacing w:after="160" w:line="259" w:lineRule="auto"/>
      </w:pPr>
      <w:r>
        <w:t>Тесты для 7ХХХ:</w:t>
      </w:r>
    </w:p>
    <w:p w:rsidR="005562D0" w:rsidRDefault="005562D0" w:rsidP="005562D0">
      <w:pPr>
        <w:spacing w:after="160" w:line="259" w:lineRule="auto"/>
        <w:ind w:firstLine="708"/>
      </w:pPr>
      <w:r>
        <w:t xml:space="preserve">1. На верную установку С. Вычитаем значение А, из </w:t>
      </w:r>
      <w:r>
        <w:rPr>
          <w:lang w:val="en-US"/>
        </w:rPr>
        <w:t>FFFF</w:t>
      </w:r>
      <w:r>
        <w:t>, С должен остаться 0, если С выставлен в 1, осуществляется переход к ячейке 020</w:t>
      </w:r>
    </w:p>
    <w:p w:rsidR="005562D0" w:rsidRDefault="005562D0" w:rsidP="005562D0">
      <w:pPr>
        <w:spacing w:after="160" w:line="259" w:lineRule="auto"/>
        <w:ind w:firstLine="708"/>
      </w:pPr>
      <w:r>
        <w:t xml:space="preserve">2. На верную установку </w:t>
      </w:r>
      <w:r>
        <w:rPr>
          <w:lang w:val="en-US"/>
        </w:rPr>
        <w:t>S</w:t>
      </w:r>
      <w:r w:rsidRPr="005562D0">
        <w:t>.</w:t>
      </w:r>
      <w:r>
        <w:t xml:space="preserve"> Присваиваем А значение 1 = </w:t>
      </w:r>
      <w:r w:rsidRPr="005562D0">
        <w:t>[022]</w:t>
      </w:r>
      <w:r>
        <w:t>, вычитаем его из 0</w:t>
      </w:r>
      <w:r w:rsidRPr="005562D0">
        <w:t xml:space="preserve"> = [024], </w:t>
      </w:r>
      <w:r>
        <w:rPr>
          <w:lang w:val="en-US"/>
        </w:rPr>
        <w:t>S</w:t>
      </w:r>
      <w:r w:rsidRPr="005562D0">
        <w:t xml:space="preserve"> </w:t>
      </w:r>
      <w:r>
        <w:t xml:space="preserve">должен быть равен 0, </w:t>
      </w:r>
      <w:r>
        <w:rPr>
          <w:lang w:val="en-US"/>
        </w:rPr>
        <w:t>N</w:t>
      </w:r>
      <w:r w:rsidRPr="005562D0">
        <w:t xml:space="preserve"> </w:t>
      </w:r>
      <w:r>
        <w:t>должен быть равен нулю, если это не выполняется, осуществляется переход к ячейке 020</w:t>
      </w:r>
    </w:p>
    <w:p w:rsidR="005562D0" w:rsidRDefault="005562D0">
      <w:pPr>
        <w:spacing w:after="160" w:line="259" w:lineRule="auto"/>
      </w:pPr>
    </w:p>
    <w:p w:rsidR="005562D0" w:rsidRDefault="005562D0">
      <w:pPr>
        <w:spacing w:after="160" w:line="259" w:lineRule="auto"/>
        <w:rPr>
          <w:lang w:val="en-US"/>
        </w:rPr>
      </w:pPr>
      <w:r>
        <w:lastRenderedPageBreak/>
        <w:t xml:space="preserve">Тесты для </w:t>
      </w:r>
      <w:r>
        <w:rPr>
          <w:lang w:val="en-US"/>
        </w:rPr>
        <w:t>DXXX:</w:t>
      </w:r>
    </w:p>
    <w:p w:rsidR="005562D0" w:rsidRDefault="005562D0" w:rsidP="005562D0">
      <w:pPr>
        <w:spacing w:after="160" w:line="259" w:lineRule="auto"/>
        <w:ind w:firstLine="708"/>
      </w:pPr>
      <w:r>
        <w:t>1. Добавляем число большее данного, при корректной работе выполняется переход к ячейке 009, иначе программа завершается на 008</w:t>
      </w:r>
    </w:p>
    <w:p w:rsidR="00F84243" w:rsidRDefault="005562D0" w:rsidP="00F84243">
      <w:pPr>
        <w:spacing w:after="160" w:line="259" w:lineRule="auto"/>
        <w:ind w:firstLine="708"/>
      </w:pPr>
      <w:r>
        <w:t>2. Добавляем число меньшее данного, при корректной работе программа продолжит выполнение, иначе выполнится переход к ячейке</w:t>
      </w:r>
      <w:r w:rsidR="00F84243">
        <w:t xml:space="preserve"> 020</w:t>
      </w:r>
    </w:p>
    <w:p w:rsidR="00F84243" w:rsidRDefault="00F84243" w:rsidP="00F84243">
      <w:pPr>
        <w:spacing w:after="160" w:line="259" w:lineRule="auto"/>
      </w:pPr>
    </w:p>
    <w:p w:rsidR="00F84243" w:rsidRDefault="00F84243" w:rsidP="00F84243">
      <w:pPr>
        <w:spacing w:after="160" w:line="259" w:lineRule="auto"/>
        <w:rPr>
          <w:lang w:val="en-US"/>
        </w:rPr>
      </w:pPr>
      <w:r>
        <w:t xml:space="preserve">Тесты для </w:t>
      </w:r>
      <w:r>
        <w:rPr>
          <w:lang w:val="en-US"/>
        </w:rPr>
        <w:t>FE00:</w:t>
      </w:r>
    </w:p>
    <w:p w:rsidR="00F84243" w:rsidRDefault="00F84243" w:rsidP="00F84243">
      <w:pPr>
        <w:spacing w:after="160" w:line="259" w:lineRule="auto"/>
      </w:pPr>
      <w:r>
        <w:tab/>
        <w:t xml:space="preserve">1. Инверсия </w:t>
      </w:r>
      <w:r>
        <w:rPr>
          <w:lang w:val="en-US"/>
        </w:rPr>
        <w:t>FFFF</w:t>
      </w:r>
      <w:r w:rsidRPr="00F84243">
        <w:t xml:space="preserve"> </w:t>
      </w:r>
      <w:r>
        <w:t>записывается в ячейку 024</w:t>
      </w:r>
    </w:p>
    <w:p w:rsidR="00F84243" w:rsidRDefault="00F84243" w:rsidP="00F84243">
      <w:pPr>
        <w:spacing w:after="160" w:line="259" w:lineRule="auto"/>
      </w:pPr>
      <w:r>
        <w:tab/>
        <w:t>2. Инверсия 0001 записывается в ячейку 025</w:t>
      </w:r>
    </w:p>
    <w:p w:rsidR="00F84243" w:rsidRDefault="00F84243" w:rsidP="00F84243">
      <w:pPr>
        <w:spacing w:after="160" w:line="259" w:lineRule="auto"/>
      </w:pPr>
      <w:r>
        <w:t>Значения ячеек после выполнения программы:</w:t>
      </w:r>
    </w:p>
    <w:p w:rsidR="00F84243" w:rsidRPr="00F84243" w:rsidRDefault="00F84243" w:rsidP="00F84243">
      <w:pPr>
        <w:spacing w:after="160" w:line="259" w:lineRule="auto"/>
      </w:pPr>
      <w:r>
        <w:rPr>
          <w:noProof/>
        </w:rPr>
        <w:drawing>
          <wp:inline distT="0" distB="0" distL="0" distR="0" wp14:anchorId="3247BEC4" wp14:editId="056E43B1">
            <wp:extent cx="2628900" cy="4318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43" w:rsidRPr="00F84243" w:rsidRDefault="00F84243" w:rsidP="00F84243">
      <w:pPr>
        <w:spacing w:after="160" w:line="259" w:lineRule="auto"/>
      </w:pPr>
    </w:p>
    <w:p w:rsidR="005562D0" w:rsidRDefault="005562D0">
      <w:pPr>
        <w:spacing w:after="160" w:line="259" w:lineRule="auto"/>
      </w:pPr>
      <w:r>
        <w:br w:type="page"/>
      </w:r>
    </w:p>
    <w:p w:rsidR="005562D0" w:rsidRDefault="005562D0">
      <w:pPr>
        <w:spacing w:after="160" w:line="259" w:lineRule="auto"/>
        <w:rPr>
          <w:rFonts w:asciiTheme="minorHAnsi" w:eastAsiaTheme="minorHAnsi" w:hAnsiTheme="minorHAnsi" w:cstheme="minorBidi"/>
          <w:b/>
          <w:caps/>
          <w:sz w:val="28"/>
          <w:szCs w:val="22"/>
          <w:lang w:eastAsia="en-US"/>
        </w:rPr>
      </w:pPr>
    </w:p>
    <w:p w:rsidR="00CD6E77" w:rsidRDefault="00CD6E77" w:rsidP="00CD6E77">
      <w:pPr>
        <w:pStyle w:val="1"/>
      </w:pPr>
      <w:r>
        <w:t>Трассировка:</w:t>
      </w:r>
    </w:p>
    <w:tbl>
      <w:tblPr>
        <w:tblW w:w="47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6D6D6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985"/>
        <w:gridCol w:w="1276"/>
        <w:gridCol w:w="850"/>
        <w:gridCol w:w="850"/>
        <w:gridCol w:w="993"/>
        <w:gridCol w:w="566"/>
        <w:gridCol w:w="852"/>
        <w:gridCol w:w="850"/>
        <w:gridCol w:w="850"/>
        <w:gridCol w:w="973"/>
      </w:tblGrid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СК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Команда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А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С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РА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РК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РД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РС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СМК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proofErr w:type="gramStart"/>
            <w:r w:rsidRPr="00CD6E77">
              <w:rPr>
                <w:rFonts w:ascii="-webkit-standard" w:hAnsi="-webkit-standard"/>
                <w:b/>
                <w:bCs/>
                <w:color w:val="000000"/>
              </w:rPr>
              <w:t>Микро-команда</w:t>
            </w:r>
            <w:proofErr w:type="gramEnd"/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РМК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БР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05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06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07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AF0C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AF0C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0C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AB1D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AB1D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1D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EF2D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EF2D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1E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1F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EE27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EE27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27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28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AD2B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AD2B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29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AC43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AC43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2A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83B0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83B0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B0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1150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1150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B1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4070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4070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B2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838F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838F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8F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90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8501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8501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003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СМК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proofErr w:type="gramStart"/>
            <w:r w:rsidRPr="00CD6E77">
              <w:rPr>
                <w:rFonts w:ascii="-webkit-standard" w:hAnsi="-webkit-standard"/>
                <w:b/>
                <w:bCs/>
                <w:color w:val="000000"/>
              </w:rPr>
              <w:t>Микро-команда</w:t>
            </w:r>
            <w:proofErr w:type="gramEnd"/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РМК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БР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0003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0003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0004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0004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05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lastRenderedPageBreak/>
              <w:t>06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07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AF0C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AF0C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0C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AB1D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AB1D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1D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EF2D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EF2D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1E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1F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EE27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EE27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27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28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AD2B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AD2B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29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AC43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AC43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2A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83B0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83B0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B0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1150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1150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B1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4070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4070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B2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838F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838F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8F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90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8501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8501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7024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004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9020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9020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9020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005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0005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006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007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СМК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proofErr w:type="gramStart"/>
            <w:r w:rsidRPr="00CD6E77">
              <w:rPr>
                <w:rFonts w:ascii="-webkit-standard" w:hAnsi="-webkit-standard"/>
                <w:b/>
                <w:bCs/>
                <w:color w:val="000000"/>
              </w:rPr>
              <w:t>Микро-команда</w:t>
            </w:r>
            <w:proofErr w:type="gramEnd"/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РМК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БР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0008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0008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05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06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07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AF0C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AF0C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08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AE0C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AE0C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09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AD0C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AD0C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0C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AB1D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AB1D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1D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EF2D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EF2D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2D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AE30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AE30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2E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AC47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AC47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2F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83D0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83D0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FFD2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FFD2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FED3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FED3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lastRenderedPageBreak/>
              <w:t>D3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D4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838F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838F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8F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90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8501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8501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D009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009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0009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00A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СМК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proofErr w:type="gramStart"/>
            <w:r w:rsidRPr="00CD6E77">
              <w:rPr>
                <w:rFonts w:ascii="-webkit-standard" w:hAnsi="-webkit-standard"/>
                <w:b/>
                <w:bCs/>
                <w:color w:val="000000"/>
              </w:rPr>
              <w:t>Микро-команда</w:t>
            </w:r>
            <w:proofErr w:type="gramEnd"/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РМК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БР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000B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000B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05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06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07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AF0C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AF0C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08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AE0C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AE0C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09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AD0C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AD0C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0C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AB1D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AB1D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1D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EF2D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EF2D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2D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AE30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AE30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2E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AC47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AC47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2F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83D0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83D0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FFD2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FFD2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FED3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FED3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D2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838F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838F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8F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90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8501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8501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000A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D020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00B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000B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00C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00D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СМК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proofErr w:type="gramStart"/>
            <w:r w:rsidRPr="00CD6E77">
              <w:rPr>
                <w:rFonts w:ascii="-webkit-standard" w:hAnsi="-webkit-standard"/>
                <w:b/>
                <w:bCs/>
                <w:color w:val="000000"/>
              </w:rPr>
              <w:t>Микро-команда</w:t>
            </w:r>
            <w:proofErr w:type="gramEnd"/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РМК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БР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000E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000E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05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06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07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AF0C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AF0C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lastRenderedPageBreak/>
              <w:t>08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AE0C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AE0C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09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AD0C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AD0C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0A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EC5E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EC5E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5E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AB61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AB61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5F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AA6C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AA6C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60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83E0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83E0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1050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1050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4005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4005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E2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838F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838F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8F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90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8501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8501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000D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00E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3024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3024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0084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00F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000F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0082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СМК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proofErr w:type="gramStart"/>
            <w:r w:rsidRPr="00CD6E77">
              <w:rPr>
                <w:rFonts w:ascii="-webkit-standard" w:hAnsi="-webkit-standard"/>
                <w:b/>
                <w:bCs/>
                <w:color w:val="000000"/>
              </w:rPr>
              <w:t>Микро-команда</w:t>
            </w:r>
            <w:proofErr w:type="gramEnd"/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РМК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D6E77">
              <w:rPr>
                <w:rFonts w:ascii="-webkit-standard" w:hAnsi="-webkit-standard"/>
                <w:b/>
                <w:bCs/>
                <w:color w:val="000000"/>
              </w:rPr>
              <w:t>БР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D6E77" w:rsidRPr="00CD6E77" w:rsidRDefault="00CD6E77" w:rsidP="00CD6E77">
            <w:pPr>
              <w:jc w:val="center"/>
              <w:rPr>
                <w:sz w:val="20"/>
                <w:szCs w:val="20"/>
              </w:rPr>
            </w:pP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0311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0012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04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4004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0012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05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4022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06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07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AF0C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AF0C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08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AE0C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AE0C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09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AD0C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AD0C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0A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EC5E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EC5E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5E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AB61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AB61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5F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AA6C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AA6C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60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83E0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83E0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1050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1050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E1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4005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4005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E2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838F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838F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8F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0280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90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8501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8501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FE00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012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3025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0025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3025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0080</w:t>
            </w:r>
          </w:p>
        </w:tc>
      </w:tr>
      <w:tr w:rsidR="00CD6E77" w:rsidRPr="00CD6E77" w:rsidTr="00CD6E77">
        <w:trPr>
          <w:jc w:val="center"/>
        </w:trPr>
        <w:tc>
          <w:tcPr>
            <w:tcW w:w="5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013</w:t>
            </w:r>
          </w:p>
        </w:tc>
        <w:tc>
          <w:tcPr>
            <w:tcW w:w="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3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0013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4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5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/>
            <w:vAlign w:val="center"/>
            <w:hideMark/>
          </w:tcPr>
          <w:p w:rsidR="00CD6E77" w:rsidRPr="00CD6E77" w:rsidRDefault="00CD6E77" w:rsidP="00CD6E77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D6E77">
              <w:rPr>
                <w:rFonts w:ascii="-webkit-standard" w:hAnsi="-webkit-standard"/>
                <w:color w:val="000000"/>
              </w:rPr>
              <w:t>0000</w:t>
            </w:r>
          </w:p>
        </w:tc>
      </w:tr>
    </w:tbl>
    <w:p w:rsidR="00CD6E77" w:rsidRPr="00CD6E77" w:rsidRDefault="00CD6E77" w:rsidP="00CD6E77">
      <w:pPr>
        <w:pStyle w:val="1"/>
      </w:pPr>
    </w:p>
    <w:sectPr w:rsidR="00CD6E77" w:rsidRPr="00CD6E77" w:rsidSect="00E23E71">
      <w:footerReference w:type="first" r:id="rId10"/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07489" w:rsidRDefault="00207489" w:rsidP="0076277F">
      <w:r>
        <w:separator/>
      </w:r>
    </w:p>
  </w:endnote>
  <w:endnote w:type="continuationSeparator" w:id="0">
    <w:p w:rsidR="00207489" w:rsidRDefault="00207489" w:rsidP="00762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Строгий">
    <w:altName w:val="Cambria"/>
    <w:panose1 w:val="020B0604020202020204"/>
    <w:charset w:val="00"/>
    <w:family w:val="roman"/>
    <w:notTrueType/>
    <w:pitch w:val="default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562D0" w:rsidRPr="0076277F" w:rsidRDefault="005562D0" w:rsidP="0076277F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Санкт-Петербург, 2020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07489" w:rsidRDefault="00207489" w:rsidP="0076277F">
      <w:r>
        <w:separator/>
      </w:r>
    </w:p>
  </w:footnote>
  <w:footnote w:type="continuationSeparator" w:id="0">
    <w:p w:rsidR="00207489" w:rsidRDefault="00207489" w:rsidP="00762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B0790"/>
    <w:multiLevelType w:val="hybridMultilevel"/>
    <w:tmpl w:val="1AFC9AA8"/>
    <w:lvl w:ilvl="0" w:tplc="93964E3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5713E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72F16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1104E"/>
    <w:multiLevelType w:val="hybridMultilevel"/>
    <w:tmpl w:val="50C4F5B8"/>
    <w:lvl w:ilvl="0" w:tplc="C28282B2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D31CC"/>
    <w:multiLevelType w:val="hybridMultilevel"/>
    <w:tmpl w:val="BC7EE222"/>
    <w:lvl w:ilvl="0" w:tplc="1F045F1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7C1986"/>
    <w:multiLevelType w:val="hybridMultilevel"/>
    <w:tmpl w:val="975C2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F16B4"/>
    <w:multiLevelType w:val="hybridMultilevel"/>
    <w:tmpl w:val="8ED8780E"/>
    <w:lvl w:ilvl="0" w:tplc="A212320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0A6CC8"/>
    <w:multiLevelType w:val="hybridMultilevel"/>
    <w:tmpl w:val="59A45584"/>
    <w:lvl w:ilvl="0" w:tplc="B0289D6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39"/>
    <w:rsid w:val="00003695"/>
    <w:rsid w:val="0000657B"/>
    <w:rsid w:val="000518D7"/>
    <w:rsid w:val="0009640A"/>
    <w:rsid w:val="000A7260"/>
    <w:rsid w:val="000D3EE8"/>
    <w:rsid w:val="001C3309"/>
    <w:rsid w:val="001E3BCC"/>
    <w:rsid w:val="00200E77"/>
    <w:rsid w:val="00207489"/>
    <w:rsid w:val="00227D61"/>
    <w:rsid w:val="003C5832"/>
    <w:rsid w:val="003D245F"/>
    <w:rsid w:val="004177B1"/>
    <w:rsid w:val="0054060A"/>
    <w:rsid w:val="005562D0"/>
    <w:rsid w:val="00575239"/>
    <w:rsid w:val="005B7FD3"/>
    <w:rsid w:val="005E74EE"/>
    <w:rsid w:val="00660E55"/>
    <w:rsid w:val="007354F0"/>
    <w:rsid w:val="0076277F"/>
    <w:rsid w:val="00822113"/>
    <w:rsid w:val="0086297C"/>
    <w:rsid w:val="00886DB6"/>
    <w:rsid w:val="008A3D41"/>
    <w:rsid w:val="008E60DB"/>
    <w:rsid w:val="008F12FD"/>
    <w:rsid w:val="0096428F"/>
    <w:rsid w:val="00967276"/>
    <w:rsid w:val="00975A58"/>
    <w:rsid w:val="00A30BE1"/>
    <w:rsid w:val="00AD6DEB"/>
    <w:rsid w:val="00B173B7"/>
    <w:rsid w:val="00B64AFD"/>
    <w:rsid w:val="00B71D4E"/>
    <w:rsid w:val="00BD5511"/>
    <w:rsid w:val="00C826E0"/>
    <w:rsid w:val="00CB6C33"/>
    <w:rsid w:val="00CC0581"/>
    <w:rsid w:val="00CC6EA4"/>
    <w:rsid w:val="00CD6E77"/>
    <w:rsid w:val="00D34A13"/>
    <w:rsid w:val="00D80756"/>
    <w:rsid w:val="00DF7BF6"/>
    <w:rsid w:val="00E23E71"/>
    <w:rsid w:val="00E45E6F"/>
    <w:rsid w:val="00E73134"/>
    <w:rsid w:val="00F30A07"/>
    <w:rsid w:val="00F84243"/>
    <w:rsid w:val="00F8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63925"/>
  <w15:chartTrackingRefBased/>
  <w15:docId w15:val="{FBC0F910-EC71-0848-A4E8-5C3514CC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065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semiHidden/>
    <w:qFormat/>
    <w:rsid w:val="0000369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1">
    <w:name w:val="Заголовок 1  уровня"/>
    <w:basedOn w:val="a4"/>
    <w:qFormat/>
    <w:rsid w:val="00660E55"/>
    <w:pPr>
      <w:keepNext/>
      <w:keepLines/>
      <w:suppressAutoHyphens/>
      <w:spacing w:after="240" w:line="360" w:lineRule="auto"/>
      <w:jc w:val="center"/>
    </w:pPr>
    <w:rPr>
      <w:b/>
      <w:caps/>
      <w:sz w:val="28"/>
    </w:rPr>
  </w:style>
  <w:style w:type="paragraph" w:customStyle="1" w:styleId="2">
    <w:name w:val="Заголовок 2 уровня"/>
    <w:basedOn w:val="1"/>
    <w:qFormat/>
    <w:rsid w:val="00967276"/>
    <w:pPr>
      <w:ind w:left="0"/>
      <w:jc w:val="left"/>
    </w:pPr>
    <w:rPr>
      <w:rFonts w:cs="Times New Roman (Основной текст"/>
      <w:sz w:val="24"/>
    </w:rPr>
  </w:style>
  <w:style w:type="paragraph" w:customStyle="1" w:styleId="3">
    <w:name w:val="Заголовок 3 уровня"/>
    <w:basedOn w:val="2"/>
    <w:qFormat/>
    <w:rsid w:val="0009640A"/>
    <w:rPr>
      <w:b w:val="0"/>
      <w:i/>
    </w:rPr>
  </w:style>
  <w:style w:type="paragraph" w:styleId="a5">
    <w:name w:val="Body Text"/>
    <w:basedOn w:val="a0"/>
    <w:link w:val="a6"/>
    <w:uiPriority w:val="99"/>
    <w:rsid w:val="007354F0"/>
    <w:pPr>
      <w:spacing w:after="160" w:line="259" w:lineRule="auto"/>
      <w:jc w:val="center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Основной текст Знак"/>
    <w:basedOn w:val="a1"/>
    <w:link w:val="a5"/>
    <w:uiPriority w:val="99"/>
    <w:rsid w:val="007354F0"/>
  </w:style>
  <w:style w:type="paragraph" w:customStyle="1" w:styleId="a7">
    <w:name w:val="Определение"/>
    <w:basedOn w:val="a0"/>
    <w:qFormat/>
    <w:rsid w:val="0086297C"/>
    <w:pPr>
      <w:spacing w:after="120" w:line="360" w:lineRule="auto"/>
      <w:ind w:left="851" w:hanging="851"/>
      <w:contextualSpacing/>
    </w:pPr>
    <w:rPr>
      <w:rFonts w:asciiTheme="minorHAnsi" w:eastAsiaTheme="minorHAnsi" w:hAnsiTheme="minorHAnsi" w:cstheme="minorBidi"/>
      <w:i/>
      <w:caps/>
      <w:szCs w:val="22"/>
      <w:lang w:eastAsia="en-US"/>
    </w:rPr>
  </w:style>
  <w:style w:type="paragraph" w:customStyle="1" w:styleId="a8">
    <w:name w:val="Примечание"/>
    <w:basedOn w:val="a7"/>
    <w:qFormat/>
    <w:rsid w:val="0086297C"/>
    <w:pPr>
      <w:spacing w:line="240" w:lineRule="auto"/>
    </w:pPr>
    <w:rPr>
      <w:sz w:val="20"/>
    </w:rPr>
  </w:style>
  <w:style w:type="paragraph" w:customStyle="1" w:styleId="a9">
    <w:name w:val="Название таблицы"/>
    <w:basedOn w:val="a7"/>
    <w:qFormat/>
    <w:rsid w:val="0086297C"/>
    <w:pPr>
      <w:suppressAutoHyphens/>
      <w:spacing w:line="240" w:lineRule="auto"/>
      <w:ind w:left="0" w:firstLine="0"/>
    </w:pPr>
    <w:rPr>
      <w:b/>
      <w:sz w:val="20"/>
    </w:rPr>
  </w:style>
  <w:style w:type="paragraph" w:customStyle="1" w:styleId="aa">
    <w:name w:val="Название рисунка"/>
    <w:basedOn w:val="a9"/>
    <w:qFormat/>
    <w:rsid w:val="0086297C"/>
    <w:pPr>
      <w:jc w:val="center"/>
    </w:pPr>
  </w:style>
  <w:style w:type="paragraph" w:customStyle="1" w:styleId="10">
    <w:name w:val="Стиль1"/>
    <w:basedOn w:val="a9"/>
    <w:semiHidden/>
    <w:rsid w:val="0086297C"/>
    <w:pPr>
      <w:spacing w:before="120" w:after="240"/>
      <w:ind w:left="1418" w:hanging="1418"/>
    </w:pPr>
    <w:rPr>
      <w:sz w:val="24"/>
    </w:rPr>
  </w:style>
  <w:style w:type="paragraph" w:styleId="a">
    <w:name w:val="List"/>
    <w:basedOn w:val="a0"/>
    <w:uiPriority w:val="99"/>
    <w:rsid w:val="007354F0"/>
    <w:pPr>
      <w:numPr>
        <w:numId w:val="1"/>
      </w:numPr>
      <w:spacing w:after="120" w:line="360" w:lineRule="auto"/>
      <w:ind w:left="714" w:hanging="357"/>
      <w:contextualSpacing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ab">
    <w:name w:val="Колонтитул"/>
    <w:basedOn w:val="a"/>
    <w:qFormat/>
    <w:rsid w:val="00C826E0"/>
    <w:pPr>
      <w:jc w:val="center"/>
    </w:pPr>
    <w:rPr>
      <w:sz w:val="22"/>
    </w:rPr>
  </w:style>
  <w:style w:type="paragraph" w:customStyle="1" w:styleId="ac">
    <w:name w:val="Формула"/>
    <w:basedOn w:val="a0"/>
    <w:qFormat/>
    <w:rsid w:val="00DF7BF6"/>
    <w:pPr>
      <w:suppressAutoHyphens/>
      <w:spacing w:before="120" w:after="240"/>
      <w:ind w:left="1418" w:hanging="1418"/>
    </w:pPr>
    <w:rPr>
      <w:rFonts w:eastAsiaTheme="minorHAnsi"/>
      <w:szCs w:val="22"/>
      <w:lang w:val="en-US" w:eastAsia="en-US"/>
    </w:rPr>
  </w:style>
  <w:style w:type="paragraph" w:styleId="ad">
    <w:name w:val="header"/>
    <w:basedOn w:val="a0"/>
    <w:link w:val="ae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Верхний колонтитул Знак"/>
    <w:basedOn w:val="a1"/>
    <w:link w:val="ad"/>
    <w:uiPriority w:val="99"/>
    <w:rsid w:val="0076277F"/>
  </w:style>
  <w:style w:type="paragraph" w:styleId="af">
    <w:name w:val="footer"/>
    <w:basedOn w:val="a0"/>
    <w:link w:val="af0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0">
    <w:name w:val="Нижний колонтитул Знак"/>
    <w:basedOn w:val="a1"/>
    <w:link w:val="af"/>
    <w:uiPriority w:val="99"/>
    <w:rsid w:val="0076277F"/>
  </w:style>
  <w:style w:type="table" w:styleId="af1">
    <w:name w:val="Table Grid"/>
    <w:basedOn w:val="a2"/>
    <w:uiPriority w:val="39"/>
    <w:rsid w:val="00967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0"/>
    <w:uiPriority w:val="99"/>
    <w:unhideWhenUsed/>
    <w:rsid w:val="003C5832"/>
    <w:pPr>
      <w:spacing w:before="100" w:beforeAutospacing="1" w:after="100" w:afterAutospacing="1"/>
    </w:pPr>
  </w:style>
  <w:style w:type="paragraph" w:customStyle="1" w:styleId="af3">
    <w:name w:val="Основной"/>
    <w:qFormat/>
    <w:rsid w:val="00CD6E77"/>
    <w:pPr>
      <w:widowControl w:val="0"/>
      <w:spacing w:after="120" w:line="360" w:lineRule="auto"/>
      <w:ind w:firstLine="851"/>
      <w:jc w:val="both"/>
    </w:pPr>
    <w:rPr>
      <w:rFonts w:ascii="Строгий" w:hAnsi="Строгий"/>
      <w:sz w:val="24"/>
    </w:rPr>
  </w:style>
  <w:style w:type="paragraph" w:customStyle="1" w:styleId="3-">
    <w:name w:val="Заголовок 3-го уровня"/>
    <w:qFormat/>
    <w:rsid w:val="00CD6E77"/>
    <w:pPr>
      <w:keepNext/>
      <w:suppressAutoHyphens/>
      <w:spacing w:after="240" w:line="360" w:lineRule="auto"/>
    </w:pPr>
    <w:rPr>
      <w:rFonts w:ascii="Строгий" w:hAnsi="Строгий"/>
      <w:i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0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67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3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6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6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eorge/Documents/Labs/DigitlCultureLabs/1/&#1056;&#1072;&#1073;&#1086;&#1090;&#1072;_&#1050;&#1088;&#1091;&#1075;&#1083;&#1086;&#1074;_&#1043;&#1077;&#1086;&#1088;&#1075;&#1080;&#1080;&#77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134110-7B60-0444-8434-9D67E824F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Работа_Круглов_Георгий.dotx</Template>
  <TotalTime>34</TotalTime>
  <Pages>8</Pages>
  <Words>1336</Words>
  <Characters>7620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Круглов Георгий Николаевич</cp:lastModifiedBy>
  <cp:revision>7</cp:revision>
  <dcterms:created xsi:type="dcterms:W3CDTF">2020-12-21T18:31:00Z</dcterms:created>
  <dcterms:modified xsi:type="dcterms:W3CDTF">2020-12-26T15:02:00Z</dcterms:modified>
</cp:coreProperties>
</file>